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4829"/>
        <w:gridCol w:w="4197"/>
      </w:tblGrid>
      <w:tr w:rsidR="00D92B95" w14:paraId="0D06425C" w14:textId="77777777" w:rsidTr="006C08A0">
        <w:tc>
          <w:tcPr>
            <w:tcW w:w="5013" w:type="dxa"/>
            <w:vAlign w:val="bottom"/>
          </w:tcPr>
          <w:p w14:paraId="11F49C76" w14:textId="10CA5E7F" w:rsidR="00C84833" w:rsidRDefault="00DF65C1" w:rsidP="00C84833">
            <w:pPr>
              <w:pStyle w:val="Ttulo"/>
            </w:pPr>
            <w:sdt>
              <w:sdtPr>
                <w:alias w:val="Escriba su nombre:"/>
                <w:tag w:val="Escriba su nombre:"/>
                <w:id w:val="1306818671"/>
                <w:placeholder>
                  <w:docPart w:val="D73E6BFBEBA341C1B1F9F294D6F64C45"/>
                </w:placeholder>
                <w:dataBinding w:prefixMappings="xmlns:ns0='http://schemas.microsoft.com/office/2006/coverPageProps' " w:xpath="/ns0:CoverPageProperties[1]/ns0:Abstract[1]" w:storeItemID="{55AF091B-3C7A-41E3-B477-F2FDAA23CFDA}"/>
                <w15:appearance w15:val="hidden"/>
                <w:text w:multiLine="1"/>
              </w:sdtPr>
              <w:sdtEndPr/>
              <w:sdtContent>
                <w:r w:rsidR="00F71554">
                  <w:t>Leandro</w:t>
                </w:r>
              </w:sdtContent>
            </w:sdt>
            <w:r w:rsidR="00D92B95">
              <w:rPr>
                <w:lang w:bidi="es-ES"/>
              </w:rPr>
              <w:br/>
            </w:r>
            <w:sdt>
              <w:sdtPr>
                <w:alias w:val="Escriba sus apellidos:"/>
                <w:tag w:val="Escriba sus apellidos:"/>
                <w:id w:val="-1656595288"/>
                <w:placeholder>
                  <w:docPart w:val="9B4245D835A84C618C07ADF2FC23641C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15:appearance w15:val="hidden"/>
                <w:text w:multiLine="1"/>
              </w:sdtPr>
              <w:sdtEndPr/>
              <w:sdtContent>
                <w:r w:rsidR="00F71554">
                  <w:t>Rosales</w:t>
                </w:r>
              </w:sdtContent>
            </w:sdt>
          </w:p>
        </w:tc>
        <w:tc>
          <w:tcPr>
            <w:tcW w:w="4356" w:type="dxa"/>
            <w:vAlign w:val="bottom"/>
          </w:tcPr>
          <w:tbl>
            <w:tblPr>
              <w:tblStyle w:val="Tablaconcuadrcula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Tabla de información de contacto"/>
            </w:tblPr>
            <w:tblGrid>
              <w:gridCol w:w="3675"/>
              <w:gridCol w:w="522"/>
            </w:tblGrid>
            <w:tr w:rsidR="00932D92" w:rsidRPr="009D0878" w14:paraId="3286AD47" w14:textId="77777777" w:rsidTr="00F71554">
              <w:tc>
                <w:tcPr>
                  <w:tcW w:w="3675" w:type="dxa"/>
                  <w:tcMar>
                    <w:top w:w="0" w:type="dxa"/>
                    <w:left w:w="720" w:type="dxa"/>
                    <w:right w:w="29" w:type="dxa"/>
                  </w:tcMar>
                </w:tcPr>
                <w:p w14:paraId="70230EDD" w14:textId="0E70DE20" w:rsidR="004E2970" w:rsidRPr="009D0878" w:rsidRDefault="00DF65C1" w:rsidP="004E2970">
                  <w:pPr>
                    <w:pStyle w:val="Informacindecontacto"/>
                  </w:pPr>
                  <w:sdt>
                    <w:sdtPr>
                      <w:alias w:val="Escriba la dirección:"/>
                      <w:tag w:val="Escriba la dirección:"/>
                      <w:id w:val="966779368"/>
                      <w:placeholder>
                        <w:docPart w:val="1207A9C81A5349D896D08EF47CA01AE6"/>
                      </w:placeholder>
                      <w:dataBinding w:prefixMappings="xmlns:ns0='http://schemas.microsoft.com/office/2006/coverPageProps' " w:xpath="/ns0:CoverPageProperties[1]/ns0:CompanyAddress[1]" w:storeItemID="{55AF091B-3C7A-41E3-B477-F2FDAA23CFDA}"/>
                      <w15:appearance w15:val="hidden"/>
                      <w:text w:multiLine="1"/>
                    </w:sdtPr>
                    <w:sdtEndPr/>
                    <w:sdtContent>
                      <w:r w:rsidR="00F71554">
                        <w:t>Villegas 2551</w:t>
                      </w:r>
                    </w:sdtContent>
                  </w:sdt>
                </w:p>
              </w:tc>
              <w:tc>
                <w:tcPr>
                  <w:tcW w:w="522" w:type="dxa"/>
                  <w:tcMar>
                    <w:top w:w="0" w:type="dxa"/>
                    <w:left w:w="0" w:type="dxa"/>
                    <w:right w:w="0" w:type="dxa"/>
                  </w:tcMar>
                </w:tcPr>
                <w:p w14:paraId="0BFE36BD" w14:textId="77777777" w:rsidR="00932D92" w:rsidRPr="009D0878" w:rsidRDefault="00932D92" w:rsidP="00932D92">
                  <w:pPr>
                    <w:pStyle w:val="Iconos"/>
                  </w:pPr>
                  <w:r w:rsidRPr="009D0878">
                    <w:rPr>
                      <w:noProof/>
                      <w:lang w:eastAsia="es-ES"/>
                    </w:rPr>
                    <mc:AlternateContent>
                      <mc:Choice Requires="wps">
                        <w:drawing>
                          <wp:inline distT="0" distB="0" distL="0" distR="0" wp14:anchorId="7F5BFA0A" wp14:editId="06945B34">
                            <wp:extent cx="118872" cy="118872"/>
                            <wp:effectExtent l="0" t="0" r="0" b="0"/>
                            <wp:docPr id="8" name="Icono de dirección" descr="Icono de direcció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2C589C90" id="Icono de dirección" o:spid="_x0000_s1026" alt="Icono de direcció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007fab [3204]" stroked="f" strokeweight="0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0241011A" w14:textId="77777777" w:rsidTr="00F71554">
              <w:sdt>
                <w:sdtPr>
                  <w:alias w:val="Escriba el teléfono:"/>
                  <w:tag w:val="Escriba el teléfono:"/>
                  <w:id w:val="-1849400302"/>
                  <w:placeholder>
                    <w:docPart w:val="E158B9E7B2D8426488738B9E4D055D13"/>
                  </w:placeholder>
                  <w:dataBinding w:prefixMappings="xmlns:ns0='http://schemas.microsoft.com/office/2006/coverPageProps' " w:xpath="/ns0:CoverPageProperties[1]/ns0:CompanyPhone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675" w:type="dxa"/>
                      <w:tcMar>
                        <w:left w:w="720" w:type="dxa"/>
                        <w:right w:w="29" w:type="dxa"/>
                      </w:tcMar>
                    </w:tcPr>
                    <w:p w14:paraId="73B2549B" w14:textId="6772D979" w:rsidR="00932D92" w:rsidRPr="009D0878" w:rsidRDefault="00F71554" w:rsidP="00932D92">
                      <w:pPr>
                        <w:pStyle w:val="Informacindecontacto"/>
                      </w:pPr>
                      <w:r>
                        <w:t>011-2245-7510</w:t>
                      </w:r>
                    </w:p>
                  </w:tc>
                </w:sdtContent>
              </w:sdt>
              <w:tc>
                <w:tcPr>
                  <w:tcW w:w="522" w:type="dxa"/>
                  <w:tcMar>
                    <w:left w:w="0" w:type="dxa"/>
                    <w:right w:w="0" w:type="dxa"/>
                  </w:tcMar>
                </w:tcPr>
                <w:p w14:paraId="1B64BA05" w14:textId="77777777" w:rsidR="00932D92" w:rsidRPr="009D0878" w:rsidRDefault="00932D92" w:rsidP="00932D92">
                  <w:pPr>
                    <w:pStyle w:val="Iconos"/>
                  </w:pPr>
                  <w:r w:rsidRPr="009D0878">
                    <w:rPr>
                      <w:noProof/>
                      <w:lang w:eastAsia="es-ES"/>
                    </w:rPr>
                    <mc:AlternateContent>
                      <mc:Choice Requires="wps">
                        <w:drawing>
                          <wp:inline distT="0" distB="0" distL="0" distR="0" wp14:anchorId="047BA041" wp14:editId="15BF803C">
                            <wp:extent cx="109728" cy="109728"/>
                            <wp:effectExtent l="0" t="0" r="5080" b="5080"/>
                            <wp:docPr id="31" name="Icono de teléfono" descr="Icono de teléfono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49AD2044" id="Icono de teléfono" o:spid="_x0000_s1026" alt="Icono de teléfono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007fab [3204]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55B479B6" w14:textId="77777777" w:rsidTr="00F71554">
              <w:sdt>
                <w:sdtPr>
                  <w:alias w:val="Escriba el correo electrónico:"/>
                  <w:tag w:val="Escriba el correo electrónico:"/>
                  <w:id w:val="-675184368"/>
                  <w:placeholder>
                    <w:docPart w:val="9DFF8F7BE47641408B464504CA9BDA7A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675" w:type="dxa"/>
                      <w:tcMar>
                        <w:left w:w="720" w:type="dxa"/>
                        <w:right w:w="29" w:type="dxa"/>
                      </w:tcMar>
                    </w:tcPr>
                    <w:p w14:paraId="12D3E72A" w14:textId="5A5537AF" w:rsidR="00932D92" w:rsidRPr="009D0878" w:rsidRDefault="00F71554" w:rsidP="00932D92">
                      <w:pPr>
                        <w:pStyle w:val="Informacindecontacto"/>
                      </w:pPr>
                      <w:r>
                        <w:t>Leandrobocajunior3@gmail.com</w:t>
                      </w:r>
                    </w:p>
                  </w:tc>
                </w:sdtContent>
              </w:sdt>
              <w:tc>
                <w:tcPr>
                  <w:tcW w:w="522" w:type="dxa"/>
                  <w:tcMar>
                    <w:left w:w="0" w:type="dxa"/>
                    <w:right w:w="0" w:type="dxa"/>
                  </w:tcMar>
                </w:tcPr>
                <w:p w14:paraId="6657E9E2" w14:textId="77777777" w:rsidR="00932D92" w:rsidRPr="009D0878" w:rsidRDefault="007307A3" w:rsidP="00932D92">
                  <w:pPr>
                    <w:pStyle w:val="Iconos"/>
                  </w:pPr>
                  <w:r>
                    <w:rPr>
                      <w:noProof/>
                      <w:lang w:eastAsia="es-ES"/>
                    </w:rPr>
                    <mc:AlternateContent>
                      <mc:Choice Requires="wps">
                        <w:drawing>
                          <wp:inline distT="0" distB="0" distL="0" distR="0" wp14:anchorId="6EA72E20" wp14:editId="1EA16189">
                            <wp:extent cx="137160" cy="91440"/>
                            <wp:effectExtent l="0" t="0" r="0" b="3810"/>
                            <wp:docPr id="5" name="Forma libre 5" descr="Icono de correo electrónic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398C19B8" id="Forma libre 5" o:spid="_x0000_s1026" alt="Icono de correo electrónico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" path="m108,21r,l60,58,12,21v-1,-1,-1,-2,,-3c13,16,14,16,16,17l60,51,104,17v1,-1,3,-1,4,1c109,19,109,20,108,21r,xm114,r,l6,c3,,,3,,6l,74v,3,3,6,6,6l114,80v3,,6,-3,6,-6l120,6c120,3,117,,114,xe" fillcolor="#007fa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446AA22B" w14:textId="77777777" w:rsidTr="00F71554">
              <w:sdt>
                <w:sdtPr>
                  <w:alias w:val="Escriba el perfil de LinkedIn:"/>
                  <w:tag w:val="Escriba el perfil de LinkedIn:"/>
                  <w:id w:val="1102843699"/>
                  <w:placeholder>
                    <w:docPart w:val="46F1465F79CD4CF3B66D7F5259819502"/>
                  </w:placeholder>
                  <w:showingPlcHdr/>
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<w15:appearance w15:val="hidden"/>
                  <w:text w:multiLine="1"/>
                </w:sdtPr>
                <w:sdtEndPr/>
                <w:sdtContent>
                  <w:tc>
                    <w:tcPr>
                      <w:tcW w:w="3675" w:type="dxa"/>
                      <w:tcMar>
                        <w:left w:w="720" w:type="dxa"/>
                        <w:right w:w="29" w:type="dxa"/>
                      </w:tcMar>
                    </w:tcPr>
                    <w:p w14:paraId="07AE2991" w14:textId="343B0580" w:rsidR="00932D92" w:rsidRPr="009D0878" w:rsidRDefault="00F71554" w:rsidP="00932D92">
                      <w:pPr>
                        <w:pStyle w:val="Informacindecontacto"/>
                      </w:pPr>
                      <w:r w:rsidRPr="009D0878">
                        <w:rPr>
                          <w:lang w:bidi="es-ES"/>
                        </w:rPr>
                        <w:t>Perfil de LinkedIn</w:t>
                      </w:r>
                    </w:p>
                  </w:tc>
                </w:sdtContent>
              </w:sdt>
              <w:tc>
                <w:tcPr>
                  <w:tcW w:w="522" w:type="dxa"/>
                  <w:tcMar>
                    <w:left w:w="0" w:type="dxa"/>
                    <w:right w:w="0" w:type="dxa"/>
                  </w:tcMar>
                </w:tcPr>
                <w:p w14:paraId="3F7D491D" w14:textId="4CD9C5CE" w:rsidR="00932D92" w:rsidRPr="009D0878" w:rsidRDefault="00932D92" w:rsidP="00F71554">
                  <w:pPr>
                    <w:pStyle w:val="Iconos"/>
                    <w:jc w:val="left"/>
                  </w:pPr>
                </w:p>
              </w:tc>
            </w:tr>
            <w:tr w:rsidR="00932D92" w:rsidRPr="009D0878" w14:paraId="0A492719" w14:textId="77777777" w:rsidTr="00F71554">
              <w:tc>
                <w:tcPr>
                  <w:tcW w:w="3675" w:type="dxa"/>
                  <w:tcMar>
                    <w:left w:w="720" w:type="dxa"/>
                    <w:right w:w="29" w:type="dxa"/>
                  </w:tcMar>
                </w:tcPr>
                <w:p w14:paraId="49DC3425" w14:textId="1484C957" w:rsidR="00932D92" w:rsidRPr="009D0878" w:rsidRDefault="00932D92" w:rsidP="00F71554">
                  <w:pPr>
                    <w:pStyle w:val="Informacindecontacto"/>
                    <w:jc w:val="left"/>
                  </w:pPr>
                </w:p>
              </w:tc>
              <w:tc>
                <w:tcPr>
                  <w:tcW w:w="522" w:type="dxa"/>
                  <w:tcMar>
                    <w:left w:w="0" w:type="dxa"/>
                    <w:right w:w="0" w:type="dxa"/>
                  </w:tcMar>
                </w:tcPr>
                <w:p w14:paraId="1FC95832" w14:textId="1BC3E929" w:rsidR="00932D92" w:rsidRPr="009D0878" w:rsidRDefault="00932D92" w:rsidP="00932D92">
                  <w:pPr>
                    <w:pStyle w:val="Iconos"/>
                  </w:pPr>
                </w:p>
              </w:tc>
            </w:tr>
          </w:tbl>
          <w:p w14:paraId="336D8EA6" w14:textId="77777777" w:rsidR="00D92B95" w:rsidRDefault="00D92B95" w:rsidP="009D3336">
            <w:pPr>
              <w:pStyle w:val="Encabezado"/>
            </w:pPr>
          </w:p>
        </w:tc>
      </w:tr>
    </w:tbl>
    <w:p w14:paraId="442C84E9" w14:textId="1D48739F" w:rsidR="00C43D65" w:rsidRDefault="00F71554">
      <w:r>
        <w:t xml:space="preserve">Anhelo poder aplicar mis conocimientos previos, siendo </w:t>
      </w:r>
      <w:r w:rsidR="0016489F">
        <w:t>ú</w:t>
      </w:r>
      <w:r>
        <w:t>til en dicha empresa para su productividad. Generar e ir aprendiendo d</w:t>
      </w:r>
      <w:r w:rsidR="0016489F">
        <w:t>í</w:t>
      </w:r>
      <w:r>
        <w:t>a a d</w:t>
      </w:r>
      <w:r w:rsidR="0016489F">
        <w:t>í</w:t>
      </w:r>
      <w:r>
        <w:t>a m</w:t>
      </w:r>
      <w:r w:rsidR="0016489F">
        <w:t>ás</w:t>
      </w:r>
      <w:r>
        <w:t xml:space="preserve"> conocimientos. Responsabilidad para cumplir con las tareas necesarias en tiempo y forma, resolutivo y eficaz ante las problemáticas que puedan ir surgiendo.</w:t>
      </w:r>
      <w:r>
        <w:br/>
        <w:t>ejecuto siempre aspirando a dar lo mejor de mi, trabajo en equipo con el fin de lograr mejores resultados. Buena predispo</w:t>
      </w:r>
      <w:r w:rsidR="0016489F">
        <w:t>s</w:t>
      </w:r>
      <w:r>
        <w:t>i</w:t>
      </w:r>
      <w:r w:rsidR="0016489F">
        <w:t>ció</w:t>
      </w:r>
      <w:r>
        <w:t xml:space="preserve">n, rapidez para aprender y organización </w:t>
      </w:r>
    </w:p>
    <w:p w14:paraId="7AF3AF0A" w14:textId="329B3A8F" w:rsidR="00AD13CB" w:rsidRDefault="00F71554" w:rsidP="00AD13CB">
      <w:pPr>
        <w:pStyle w:val="Ttulo1"/>
      </w:pPr>
      <w:r>
        <w:t xml:space="preserve">Organización </w:t>
      </w:r>
    </w:p>
    <w:tbl>
      <w:tblPr>
        <w:tblStyle w:val="Tablaconcuadrcula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l apartado Aptitudes "/>
      </w:tblPr>
      <w:tblGrid>
        <w:gridCol w:w="4495"/>
        <w:gridCol w:w="4531"/>
      </w:tblGrid>
      <w:tr w:rsidR="005B1D68" w14:paraId="4B068919" w14:textId="77777777" w:rsidTr="00564951">
        <w:tc>
          <w:tcPr>
            <w:tcW w:w="4680" w:type="dxa"/>
          </w:tcPr>
          <w:p w14:paraId="5F3D6E40" w14:textId="77777777" w:rsidR="0016489F" w:rsidRDefault="0016489F" w:rsidP="0016489F">
            <w:pPr>
              <w:pStyle w:val="Listaconvietas"/>
              <w:numPr>
                <w:ilvl w:val="0"/>
                <w:numId w:val="4"/>
              </w:numPr>
            </w:pPr>
            <w:r>
              <w:t>Habituado al contacto con los clientes</w:t>
            </w:r>
          </w:p>
          <w:p w14:paraId="183FD403" w14:textId="1034C594" w:rsidR="0016489F" w:rsidRPr="004937AE" w:rsidRDefault="0016489F" w:rsidP="0016489F">
            <w:pPr>
              <w:pStyle w:val="Listaconvietas"/>
              <w:numPr>
                <w:ilvl w:val="0"/>
                <w:numId w:val="4"/>
              </w:numPr>
            </w:pPr>
            <w:r>
              <w:t xml:space="preserve">Predispuesto a iniciativas laborales </w:t>
            </w:r>
          </w:p>
        </w:tc>
        <w:tc>
          <w:tcPr>
            <w:tcW w:w="4680" w:type="dxa"/>
            <w:tcMar>
              <w:left w:w="360" w:type="dxa"/>
              <w:right w:w="0" w:type="dxa"/>
            </w:tcMar>
          </w:tcPr>
          <w:p w14:paraId="63B53C8C" w14:textId="059F5DA2" w:rsidR="005B1D68" w:rsidRDefault="0016489F" w:rsidP="00BC7376">
            <w:pPr>
              <w:pStyle w:val="Listaconvietas"/>
            </w:pPr>
            <w:r>
              <w:t>Me destaco por responsabilidad y puntualidad</w:t>
            </w:r>
          </w:p>
          <w:p w14:paraId="3AE0AF4F" w14:textId="69142F2A" w:rsidR="00752315" w:rsidRDefault="0016489F" w:rsidP="0016489F">
            <w:pPr>
              <w:pStyle w:val="Listaconvietas"/>
              <w:numPr>
                <w:ilvl w:val="0"/>
                <w:numId w:val="0"/>
              </w:numPr>
              <w:ind w:left="360"/>
            </w:pPr>
            <w:r>
              <w:t xml:space="preserve"> </w:t>
            </w:r>
          </w:p>
          <w:p w14:paraId="58B24B7B" w14:textId="45653A4E" w:rsidR="00752315" w:rsidRPr="004937AE" w:rsidRDefault="00752315" w:rsidP="0016489F">
            <w:pPr>
              <w:pStyle w:val="Listaconvietas"/>
              <w:numPr>
                <w:ilvl w:val="0"/>
                <w:numId w:val="0"/>
              </w:numPr>
              <w:ind w:left="360"/>
            </w:pPr>
          </w:p>
        </w:tc>
      </w:tr>
    </w:tbl>
    <w:p w14:paraId="54C64EA2" w14:textId="77777777" w:rsidR="005B1D68" w:rsidRDefault="00DF65C1" w:rsidP="004937AE">
      <w:pPr>
        <w:pStyle w:val="Ttulo1"/>
      </w:pPr>
      <w:sdt>
        <w:sdtPr>
          <w:alias w:val="Experiencia:"/>
          <w:tag w:val="Experiencia:"/>
          <w:id w:val="-898354009"/>
          <w:placeholder>
            <w:docPart w:val="B6FB948C7D344AEC9CB7FD2697CC576E"/>
          </w:placeholder>
          <w:temporary/>
          <w:showingPlcHdr/>
          <w15:appearance w15:val="hidden"/>
        </w:sdtPr>
        <w:sdtEndPr/>
        <w:sdtContent>
          <w:r w:rsidR="004937AE" w:rsidRPr="00AD3FD8">
            <w:rPr>
              <w:lang w:bidi="es-ES"/>
            </w:rPr>
            <w:t>Experiencia</w:t>
          </w:r>
        </w:sdtContent>
      </w:sdt>
    </w:p>
    <w:p w14:paraId="56C392CA" w14:textId="67ECF82B" w:rsidR="0023705D" w:rsidRPr="00D413F9" w:rsidRDefault="0016489F" w:rsidP="00D413F9">
      <w:pPr>
        <w:pStyle w:val="Ttulo3"/>
      </w:pPr>
      <w:r>
        <w:t>enero 2020</w:t>
      </w:r>
      <w:r w:rsidR="00D413F9" w:rsidRPr="00D413F9">
        <w:rPr>
          <w:lang w:bidi="es-ES"/>
        </w:rPr>
        <w:t xml:space="preserve"> – </w:t>
      </w:r>
      <w:r>
        <w:t>enero 2024</w:t>
      </w:r>
    </w:p>
    <w:p w14:paraId="27E3257A" w14:textId="0427AD58" w:rsidR="0023705D" w:rsidRPr="00513EFC" w:rsidRDefault="0016489F" w:rsidP="00B23DAC">
      <w:r>
        <w:t>Mozo eventual</w:t>
      </w:r>
      <w:r w:rsidR="0095272C">
        <w:rPr>
          <w:lang w:bidi="es-ES"/>
        </w:rPr>
        <w:t xml:space="preserve"> / </w:t>
      </w:r>
      <w:r>
        <w:rPr>
          <w:rStyle w:val="nfasis"/>
        </w:rPr>
        <w:t>Mariela Cristina eventos, Los polvorines</w:t>
      </w:r>
    </w:p>
    <w:p w14:paraId="502187D8" w14:textId="286B63A1" w:rsidR="00D413F9" w:rsidRPr="00D413F9" w:rsidRDefault="0016489F" w:rsidP="00D413F9">
      <w:r>
        <w:t>Mozo con buen trato y respeto hacia el cliente.</w:t>
      </w:r>
      <w:r>
        <w:br/>
        <w:t>Contacto: 011-6883-7229</w:t>
      </w:r>
    </w:p>
    <w:p w14:paraId="31655119" w14:textId="268EDB71" w:rsidR="00D413F9" w:rsidRPr="00D413F9" w:rsidRDefault="0016489F" w:rsidP="00D413F9">
      <w:pPr>
        <w:pStyle w:val="Ttulo3"/>
      </w:pPr>
      <w:r>
        <w:t>febrero 2024</w:t>
      </w:r>
      <w:r w:rsidR="00D413F9" w:rsidRPr="00D413F9">
        <w:rPr>
          <w:lang w:bidi="es-ES"/>
        </w:rPr>
        <w:t xml:space="preserve"> – </w:t>
      </w:r>
      <w:r>
        <w:t>hasta el dia de la fecha</w:t>
      </w:r>
    </w:p>
    <w:p w14:paraId="16E4E794" w14:textId="16AD7065" w:rsidR="00D413F9" w:rsidRPr="00513EFC" w:rsidRDefault="0016489F" w:rsidP="00513EFC">
      <w:pPr>
        <w:pStyle w:val="Ttulo2"/>
      </w:pPr>
      <w:r>
        <w:t>Acomp</w:t>
      </w:r>
      <w:r>
        <w:rPr>
          <w:lang w:bidi="es-ES"/>
        </w:rPr>
        <w:t>añante</w:t>
      </w:r>
      <w:r w:rsidR="0095272C">
        <w:rPr>
          <w:lang w:bidi="es-ES"/>
        </w:rPr>
        <w:t xml:space="preserve">/ </w:t>
      </w:r>
      <w:r>
        <w:rPr>
          <w:rStyle w:val="nfasis"/>
        </w:rPr>
        <w:t xml:space="preserve">Fem </w:t>
      </w:r>
      <w:r w:rsidR="00E67000">
        <w:rPr>
          <w:rStyle w:val="nfasis"/>
        </w:rPr>
        <w:t>Logística</w:t>
      </w:r>
      <w:r>
        <w:rPr>
          <w:rStyle w:val="nfasis"/>
        </w:rPr>
        <w:t>, Hurlingham</w:t>
      </w:r>
    </w:p>
    <w:p w14:paraId="13BEAB0B" w14:textId="721C04F4" w:rsidR="00B23DAC" w:rsidRDefault="00B23DAC" w:rsidP="00D413F9">
      <w:r>
        <w:t xml:space="preserve">Carga y descarga de alimentos, manejo de fondos. </w:t>
      </w:r>
      <w:r>
        <w:br/>
        <w:t xml:space="preserve">Contacto: 011-3455-4032 </w:t>
      </w:r>
      <w:r w:rsidR="00E67000">
        <w:t>Yesica</w:t>
      </w:r>
      <w:r>
        <w:t xml:space="preserve"> Naranjos </w:t>
      </w:r>
      <w:r>
        <w:br/>
        <w:t xml:space="preserve">Contacto: 011-3455-4031 Lautaro Matamoros </w:t>
      </w:r>
    </w:p>
    <w:p w14:paraId="23E6D17C" w14:textId="71322A6E" w:rsidR="00B23DAC" w:rsidRDefault="00B23DAC" w:rsidP="00B23DAC">
      <w:bookmarkStart w:id="0" w:name="_Hlk201520840"/>
      <w:r>
        <w:t>Mayo 2022- septiembre 2022</w:t>
      </w:r>
    </w:p>
    <w:bookmarkEnd w:id="0"/>
    <w:p w14:paraId="766A5EF2" w14:textId="7FB71274" w:rsidR="00B23DAC" w:rsidRDefault="00E67000" w:rsidP="00B23DAC">
      <w:pPr>
        <w:pStyle w:val="Ttulo2"/>
      </w:pPr>
      <w:r>
        <w:t>Carpintería</w:t>
      </w:r>
      <w:r w:rsidR="00B23DAC">
        <w:t xml:space="preserve">/ </w:t>
      </w:r>
      <w:r w:rsidR="00B23DAC" w:rsidRPr="00E67000">
        <w:rPr>
          <w:rStyle w:val="Ttulo1Car"/>
        </w:rPr>
        <w:t>Paolini S.A., Pacheco</w:t>
      </w:r>
    </w:p>
    <w:p w14:paraId="200D73D7" w14:textId="2D4BEA9F" w:rsidR="00E67000" w:rsidRDefault="00B23DAC" w:rsidP="00E67000">
      <w:r>
        <w:t xml:space="preserve">Manejo de </w:t>
      </w:r>
      <w:r w:rsidR="00E67000">
        <w:t>máquinas</w:t>
      </w:r>
      <w:r>
        <w:t xml:space="preserve"> de corte y herramientas de medición, manejo de </w:t>
      </w:r>
      <w:r w:rsidR="00E67000">
        <w:t>Clark</w:t>
      </w:r>
      <w:r w:rsidR="00E67000">
        <w:br/>
        <w:t>mayo 2022- septiembre 2022</w:t>
      </w:r>
    </w:p>
    <w:p w14:paraId="29F7060A" w14:textId="0636B7FE" w:rsidR="00E67000" w:rsidRDefault="00E67000" w:rsidP="00E67000">
      <w:r w:rsidRPr="00E67000">
        <w:rPr>
          <w:rStyle w:val="Ttulo2Car"/>
        </w:rPr>
        <w:t xml:space="preserve">Servicio De Limpieza/ </w:t>
      </w:r>
      <w:r w:rsidRPr="00E67000">
        <w:rPr>
          <w:rStyle w:val="Ttulo1Car"/>
        </w:rPr>
        <w:t xml:space="preserve">Solutions Group, Au. Ricchieri </w:t>
      </w:r>
      <w:r w:rsidRPr="00E67000">
        <w:rPr>
          <w:rStyle w:val="Ttulo1Car"/>
        </w:rPr>
        <w:br/>
      </w:r>
      <w:r>
        <w:t xml:space="preserve">Servicio de Limpieza En Cabinas y Oficias en el sector del peaje. </w:t>
      </w:r>
      <w:r>
        <w:br/>
        <w:t xml:space="preserve">Diciembre 2024- </w:t>
      </w:r>
      <w:r w:rsidR="00266E59">
        <w:t>junio</w:t>
      </w:r>
      <w:r>
        <w:t xml:space="preserve"> 2025</w:t>
      </w:r>
    </w:p>
    <w:p w14:paraId="32FF784F" w14:textId="3F21B1FB" w:rsidR="00B23DAC" w:rsidRDefault="00B23DAC" w:rsidP="00B23DAC"/>
    <w:p w14:paraId="2EF62A25" w14:textId="77777777" w:rsidR="00B23DAC" w:rsidRPr="00B23DAC" w:rsidRDefault="00B23DAC" w:rsidP="00B23DAC"/>
    <w:p w14:paraId="76B3E973" w14:textId="77777777" w:rsidR="0070237E" w:rsidRDefault="00DF65C1" w:rsidP="00725CB5">
      <w:pPr>
        <w:pStyle w:val="Ttulo1"/>
      </w:pPr>
      <w:sdt>
        <w:sdtPr>
          <w:alias w:val="Educación:"/>
          <w:tag w:val="Educación:"/>
          <w:id w:val="543866955"/>
          <w:placeholder>
            <w:docPart w:val="8E8AE8139B88438D9C066D5C7B602384"/>
          </w:placeholder>
          <w:temporary/>
          <w:showingPlcHdr/>
          <w15:appearance w15:val="hidden"/>
        </w:sdtPr>
        <w:sdtEndPr/>
        <w:sdtContent>
          <w:r w:rsidR="0070237E" w:rsidRPr="0070237E">
            <w:rPr>
              <w:lang w:bidi="es-ES"/>
            </w:rPr>
            <w:t>Educación</w:t>
          </w:r>
        </w:sdtContent>
      </w:sdt>
    </w:p>
    <w:p w14:paraId="6F0FD716" w14:textId="3BA74DD6" w:rsidR="0070237E" w:rsidRDefault="00A61391" w:rsidP="0070237E">
      <w:pPr>
        <w:pStyle w:val="Ttulo3"/>
      </w:pPr>
      <w:r>
        <w:lastRenderedPageBreak/>
        <w:t>Ingreso 2018 – egreso 2021</w:t>
      </w:r>
    </w:p>
    <w:p w14:paraId="4DBB6000" w14:textId="117F6FFC" w:rsidR="0070237E" w:rsidRPr="00513EFC" w:rsidRDefault="00A61391" w:rsidP="00513EFC">
      <w:pPr>
        <w:pStyle w:val="Ttulo2"/>
      </w:pPr>
      <w:r>
        <w:t>Escuela secundaria N°19</w:t>
      </w:r>
      <w:r w:rsidR="0095272C">
        <w:rPr>
          <w:lang w:bidi="es-ES"/>
        </w:rPr>
        <w:t xml:space="preserve"> / </w:t>
      </w:r>
      <w:r>
        <w:rPr>
          <w:rStyle w:val="nfasis"/>
        </w:rPr>
        <w:t>Juana Azurduy, Barrio Cartero Hurlingham</w:t>
      </w:r>
    </w:p>
    <w:p w14:paraId="0A9EE7C6" w14:textId="77777777" w:rsidR="00A61391" w:rsidRDefault="00A61391" w:rsidP="0070237E">
      <w:pPr>
        <w:pStyle w:val="Ttulo3"/>
      </w:pPr>
      <w:r>
        <w:t>Bachiller en ciencias sociales. secundario completo</w:t>
      </w:r>
    </w:p>
    <w:p w14:paraId="5B53A600" w14:textId="22300CED" w:rsidR="0070237E" w:rsidRDefault="0095272C" w:rsidP="00A61391">
      <w:pPr>
        <w:pStyle w:val="Ttulo3"/>
      </w:pPr>
      <w:r>
        <w:rPr>
          <w:lang w:bidi="es-ES"/>
        </w:rPr>
        <w:t xml:space="preserve"> </w:t>
      </w:r>
    </w:p>
    <w:p w14:paraId="29E6F6A5" w14:textId="0736433E" w:rsidR="00434074" w:rsidRDefault="00A61391" w:rsidP="00434074">
      <w:pPr>
        <w:pStyle w:val="Ttulo1"/>
      </w:pPr>
      <w:r>
        <w:t>Conocimientos</w:t>
      </w:r>
    </w:p>
    <w:p w14:paraId="35C39720" w14:textId="5AE23FBE" w:rsidR="00A61391" w:rsidRPr="00BC7376" w:rsidRDefault="00E67000" w:rsidP="00BC7376">
      <w:r>
        <w:t>Buen m</w:t>
      </w:r>
      <w:r w:rsidR="00A61391">
        <w:t>anejo de fondos.</w:t>
      </w:r>
      <w:r w:rsidR="00A61391">
        <w:br/>
        <w:t>Licencia de conducir vigente B1.</w:t>
      </w:r>
      <w:r w:rsidR="00A61391">
        <w:br/>
        <w:t xml:space="preserve">Idiomas Español nativo e Ingles básico. </w:t>
      </w:r>
    </w:p>
    <w:sectPr w:rsidR="00A61391" w:rsidRPr="00BC7376" w:rsidSect="00990C09">
      <w:footerReference w:type="default" r:id="rId9"/>
      <w:pgSz w:w="11906" w:h="16838" w:code="9"/>
      <w:pgMar w:top="907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B7711A" w14:textId="77777777" w:rsidR="00DF65C1" w:rsidRDefault="00DF65C1" w:rsidP="00725803">
      <w:pPr>
        <w:spacing w:after="0"/>
      </w:pPr>
      <w:r>
        <w:separator/>
      </w:r>
    </w:p>
  </w:endnote>
  <w:endnote w:type="continuationSeparator" w:id="0">
    <w:p w14:paraId="0D8FA82B" w14:textId="77777777" w:rsidR="00DF65C1" w:rsidRDefault="00DF65C1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8F4146" w14:textId="77777777" w:rsidR="005A4A49" w:rsidRDefault="005A4A49">
        <w:pPr>
          <w:pStyle w:val="Piedepgina"/>
        </w:pPr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6A31B9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99D61" w14:textId="77777777" w:rsidR="00DF65C1" w:rsidRDefault="00DF65C1" w:rsidP="00725803">
      <w:pPr>
        <w:spacing w:after="0"/>
      </w:pPr>
      <w:r>
        <w:separator/>
      </w:r>
    </w:p>
  </w:footnote>
  <w:footnote w:type="continuationSeparator" w:id="0">
    <w:p w14:paraId="335DE9D2" w14:textId="77777777" w:rsidR="00DF65C1" w:rsidRDefault="00DF65C1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543FF6"/>
    <w:multiLevelType w:val="multilevel"/>
    <w:tmpl w:val="B096D760"/>
    <w:lvl w:ilvl="0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 w15:restartNumberingAfterBreak="0">
    <w:nsid w:val="3AD969A6"/>
    <w:multiLevelType w:val="multilevel"/>
    <w:tmpl w:val="E3C0EB4E"/>
    <w:lvl w:ilvl="0">
      <w:start w:val="1"/>
      <w:numFmt w:val="decimal"/>
      <w:pStyle w:val="Listaconnmeros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554"/>
    <w:rsid w:val="00025E77"/>
    <w:rsid w:val="00027312"/>
    <w:rsid w:val="000645F2"/>
    <w:rsid w:val="00082F03"/>
    <w:rsid w:val="000835A0"/>
    <w:rsid w:val="000934A2"/>
    <w:rsid w:val="000A7F5B"/>
    <w:rsid w:val="001478C7"/>
    <w:rsid w:val="0016489F"/>
    <w:rsid w:val="001B0955"/>
    <w:rsid w:val="00227784"/>
    <w:rsid w:val="0023705D"/>
    <w:rsid w:val="00250A31"/>
    <w:rsid w:val="00251C13"/>
    <w:rsid w:val="00266E59"/>
    <w:rsid w:val="002922D0"/>
    <w:rsid w:val="00340B03"/>
    <w:rsid w:val="00380AE7"/>
    <w:rsid w:val="003A6943"/>
    <w:rsid w:val="00410BA2"/>
    <w:rsid w:val="00434074"/>
    <w:rsid w:val="00463C3B"/>
    <w:rsid w:val="004937AE"/>
    <w:rsid w:val="004E2970"/>
    <w:rsid w:val="005026DD"/>
    <w:rsid w:val="00513EFC"/>
    <w:rsid w:val="0052113B"/>
    <w:rsid w:val="00564951"/>
    <w:rsid w:val="00573BF9"/>
    <w:rsid w:val="005A4A49"/>
    <w:rsid w:val="005B1D68"/>
    <w:rsid w:val="00600260"/>
    <w:rsid w:val="00611B37"/>
    <w:rsid w:val="006252B4"/>
    <w:rsid w:val="00646BA2"/>
    <w:rsid w:val="00675EA0"/>
    <w:rsid w:val="006A31B9"/>
    <w:rsid w:val="006C08A0"/>
    <w:rsid w:val="006C47D8"/>
    <w:rsid w:val="006D2D08"/>
    <w:rsid w:val="006F26A2"/>
    <w:rsid w:val="0070237E"/>
    <w:rsid w:val="00725803"/>
    <w:rsid w:val="00725CB5"/>
    <w:rsid w:val="007307A3"/>
    <w:rsid w:val="00752315"/>
    <w:rsid w:val="00810D5D"/>
    <w:rsid w:val="00857E6B"/>
    <w:rsid w:val="008968C4"/>
    <w:rsid w:val="008D7C1C"/>
    <w:rsid w:val="0092291B"/>
    <w:rsid w:val="00932D92"/>
    <w:rsid w:val="0095272C"/>
    <w:rsid w:val="00972024"/>
    <w:rsid w:val="00990C09"/>
    <w:rsid w:val="009F04D2"/>
    <w:rsid w:val="009F2BA7"/>
    <w:rsid w:val="009F6DA0"/>
    <w:rsid w:val="00A01182"/>
    <w:rsid w:val="00A61391"/>
    <w:rsid w:val="00AD13CB"/>
    <w:rsid w:val="00AD3FD8"/>
    <w:rsid w:val="00B23DAC"/>
    <w:rsid w:val="00B370A8"/>
    <w:rsid w:val="00BC7376"/>
    <w:rsid w:val="00BD669A"/>
    <w:rsid w:val="00C13F2B"/>
    <w:rsid w:val="00C43D65"/>
    <w:rsid w:val="00C84833"/>
    <w:rsid w:val="00C9044F"/>
    <w:rsid w:val="00D2420D"/>
    <w:rsid w:val="00D30382"/>
    <w:rsid w:val="00D413F9"/>
    <w:rsid w:val="00D44E50"/>
    <w:rsid w:val="00D90060"/>
    <w:rsid w:val="00D92B95"/>
    <w:rsid w:val="00DF65C1"/>
    <w:rsid w:val="00E03F71"/>
    <w:rsid w:val="00E154B5"/>
    <w:rsid w:val="00E232F0"/>
    <w:rsid w:val="00E52791"/>
    <w:rsid w:val="00E67000"/>
    <w:rsid w:val="00E83195"/>
    <w:rsid w:val="00F00A4F"/>
    <w:rsid w:val="00F33CD8"/>
    <w:rsid w:val="00F71554"/>
    <w:rsid w:val="00FD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8F515F"/>
  <w15:chartTrackingRefBased/>
  <w15:docId w15:val="{B97F5A5E-38C0-4861-9E64-6080BC34E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s-E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970"/>
  </w:style>
  <w:style w:type="paragraph" w:styleId="Ttulo1">
    <w:name w:val="heading 1"/>
    <w:basedOn w:val="Normal"/>
    <w:link w:val="Ttulo1C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0AE7"/>
    <w:pPr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380AE7"/>
  </w:style>
  <w:style w:type="paragraph" w:styleId="Piedepgina">
    <w:name w:val="footer"/>
    <w:basedOn w:val="Normal"/>
    <w:link w:val="PiedepginaCar"/>
    <w:uiPriority w:val="99"/>
    <w:unhideWhenUsed/>
    <w:rsid w:val="00380AE7"/>
    <w:pPr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0AE7"/>
  </w:style>
  <w:style w:type="character" w:customStyle="1" w:styleId="Ttulo1Car">
    <w:name w:val="Título 1 Car"/>
    <w:basedOn w:val="Fuentedeprrafopredeter"/>
    <w:link w:val="Ttulo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aconvietas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aconcuadrcula">
    <w:name w:val="Table Grid"/>
    <w:basedOn w:val="Tablanormal"/>
    <w:uiPriority w:val="39"/>
    <w:rsid w:val="005B1D68"/>
    <w:pPr>
      <w:spacing w:after="0"/>
    </w:pPr>
    <w:tblPr/>
  </w:style>
  <w:style w:type="paragraph" w:styleId="Listaconvietas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2113B"/>
    <w:rPr>
      <w:rFonts w:eastAsiaTheme="majorEastAsia" w:cstheme="majorBidi"/>
      <w:caps/>
      <w:szCs w:val="24"/>
    </w:rPr>
  </w:style>
  <w:style w:type="paragraph" w:styleId="Ttulo">
    <w:name w:val="Title"/>
    <w:basedOn w:val="Normal"/>
    <w:link w:val="TtuloC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Informacindecontacto">
    <w:name w:val="Información de contact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Textodelmarcadordeposicin">
    <w:name w:val="Placeholder Text"/>
    <w:basedOn w:val="Fuentedeprrafopredeter"/>
    <w:uiPriority w:val="99"/>
    <w:semiHidden/>
    <w:rsid w:val="00BD669A"/>
    <w:rPr>
      <w:color w:val="595959" w:themeColor="text1" w:themeTint="A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aconnmeros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nfasis">
    <w:name w:val="Emphasis"/>
    <w:basedOn w:val="Fuentedeprrafopredeter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tulo">
    <w:name w:val="Subtitle"/>
    <w:basedOn w:val="Normal"/>
    <w:link w:val="SubttuloC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2922D0"/>
    <w:rPr>
      <w:i/>
      <w:iCs/>
      <w:color w:val="007FAB" w:themeColor="accent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22D0"/>
    <w:rPr>
      <w:rFonts w:ascii="Segoe UI" w:hAnsi="Segoe UI" w:cs="Segoe UI"/>
      <w:szCs w:val="18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2922D0"/>
    <w:rPr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2922D0"/>
    <w:rPr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2922D0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922D0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922D0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922D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922D0"/>
    <w:rPr>
      <w:b/>
      <w:bCs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2922D0"/>
    <w:rPr>
      <w:rFonts w:ascii="Segoe UI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922D0"/>
    <w:rPr>
      <w:szCs w:val="20"/>
    </w:rPr>
  </w:style>
  <w:style w:type="paragraph" w:styleId="Remitedesobre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922D0"/>
    <w:rPr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922D0"/>
    <w:rPr>
      <w:rFonts w:ascii="Consolas" w:hAnsi="Consolas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Textomacro">
    <w:name w:val="macro"/>
    <w:link w:val="TextomacroC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2922D0"/>
    <w:rPr>
      <w:rFonts w:ascii="Consolas" w:hAnsi="Consolas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2922D0"/>
    <w:rPr>
      <w:rFonts w:ascii="Consolas" w:hAnsi="Consolas"/>
      <w:szCs w:val="21"/>
    </w:rPr>
  </w:style>
  <w:style w:type="paragraph" w:styleId="Bibliografa">
    <w:name w:val="Bibliography"/>
    <w:basedOn w:val="Normal"/>
    <w:next w:val="Normal"/>
    <w:uiPriority w:val="37"/>
    <w:semiHidden/>
    <w:unhideWhenUsed/>
    <w:rsid w:val="006C47D8"/>
  </w:style>
  <w:style w:type="paragraph" w:styleId="Textodebloque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6C47D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6C47D8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6C47D8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6C47D8"/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6C47D8"/>
    <w:pPr>
      <w:spacing w:after="2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6C47D8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C47D8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6C47D8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6C47D8"/>
    <w:pPr>
      <w:spacing w:after="26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6C47D8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6C47D8"/>
  </w:style>
  <w:style w:type="paragraph" w:styleId="Cierre">
    <w:name w:val="Closing"/>
    <w:basedOn w:val="Normal"/>
    <w:link w:val="CierreCar"/>
    <w:uiPriority w:val="99"/>
    <w:semiHidden/>
    <w:unhideWhenUsed/>
    <w:rsid w:val="006C47D8"/>
    <w:pPr>
      <w:spacing w:after="0"/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6C47D8"/>
  </w:style>
  <w:style w:type="table" w:styleId="Cuadrculavistosa">
    <w:name w:val="Colorful Grid"/>
    <w:basedOn w:val="Tab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oscura">
    <w:name w:val="Dark List"/>
    <w:basedOn w:val="Tab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6C47D8"/>
  </w:style>
  <w:style w:type="character" w:customStyle="1" w:styleId="FechaCar">
    <w:name w:val="Fecha Car"/>
    <w:basedOn w:val="Fuentedeprrafopredeter"/>
    <w:link w:val="Fecha"/>
    <w:uiPriority w:val="99"/>
    <w:semiHidden/>
    <w:rsid w:val="006C47D8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6C47D8"/>
    <w:pPr>
      <w:spacing w:after="0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6C47D8"/>
  </w:style>
  <w:style w:type="character" w:styleId="Refdenotaalfinal">
    <w:name w:val="endnote reference"/>
    <w:basedOn w:val="Fuentedeprrafopredeter"/>
    <w:uiPriority w:val="99"/>
    <w:semiHidden/>
    <w:unhideWhenUsed/>
    <w:rsid w:val="006C47D8"/>
    <w:rPr>
      <w:vertAlign w:val="superscript"/>
    </w:rPr>
  </w:style>
  <w:style w:type="paragraph" w:styleId="Direccinsobre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sid w:val="006C47D8"/>
    <w:rPr>
      <w:vertAlign w:val="superscript"/>
    </w:rPr>
  </w:style>
  <w:style w:type="table" w:styleId="Tablaconcuadrcula1clara">
    <w:name w:val="Grid Table 1 Light"/>
    <w:basedOn w:val="Tab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adecuadrcula3">
    <w:name w:val="Grid Table 3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Ttulo5Car">
    <w:name w:val="Título 5 Car"/>
    <w:basedOn w:val="Fuentedeprrafopredeter"/>
    <w:link w:val="Ttulo5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AcrnimoHTML">
    <w:name w:val="HTML Acronym"/>
    <w:basedOn w:val="Fuentedeprrafopredeter"/>
    <w:uiPriority w:val="99"/>
    <w:semiHidden/>
    <w:unhideWhenUsed/>
    <w:rsid w:val="006C47D8"/>
  </w:style>
  <w:style w:type="paragraph" w:styleId="DireccinHTML">
    <w:name w:val="HTML Address"/>
    <w:basedOn w:val="Normal"/>
    <w:link w:val="DireccinHTMLC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6C47D8"/>
    <w:rPr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6C47D8"/>
    <w:rPr>
      <w:i/>
      <w:iCs/>
    </w:rPr>
  </w:style>
  <w:style w:type="character" w:styleId="DefinicinHTML">
    <w:name w:val="HTML Definition"/>
    <w:basedOn w:val="Fuentedeprrafopredeter"/>
    <w:uiPriority w:val="99"/>
    <w:semiHidden/>
    <w:unhideWhenUsed/>
    <w:rsid w:val="006C47D8"/>
    <w:rPr>
      <w:i/>
      <w:iCs/>
    </w:rPr>
  </w:style>
  <w:style w:type="character" w:styleId="EjemplodeHTML">
    <w:name w:val="HTML Sample"/>
    <w:basedOn w:val="Fuentedeprrafopredeter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VariableHTML">
    <w:name w:val="HTML Variable"/>
    <w:basedOn w:val="Fuentedeprrafopredeter"/>
    <w:uiPriority w:val="99"/>
    <w:semiHidden/>
    <w:unhideWhenUsed/>
    <w:rsid w:val="006C47D8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6C47D8"/>
    <w:rPr>
      <w:color w:val="036181" w:themeColor="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Cuadrculaclara">
    <w:name w:val="Light Grid"/>
    <w:basedOn w:val="Tab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6C47D8"/>
  </w:style>
  <w:style w:type="paragraph" w:styleId="Lista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Prrafodelista">
    <w:name w:val="List Paragraph"/>
    <w:basedOn w:val="Normal"/>
    <w:uiPriority w:val="34"/>
    <w:semiHidden/>
    <w:unhideWhenUsed/>
    <w:qFormat/>
    <w:rsid w:val="006C47D8"/>
    <w:pPr>
      <w:ind w:left="720"/>
      <w:contextualSpacing/>
    </w:pPr>
  </w:style>
  <w:style w:type="table" w:styleId="Tabladelista1clara">
    <w:name w:val="List Table 1 Light"/>
    <w:basedOn w:val="Tab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adelista2">
    <w:name w:val="List Table 2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adelista3">
    <w:name w:val="List Table 3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inespaciado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6C47D8"/>
    <w:pPr>
      <w:spacing w:after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6C47D8"/>
  </w:style>
  <w:style w:type="character" w:styleId="Nmerodepgina">
    <w:name w:val="page number"/>
    <w:basedOn w:val="Fuentedeprrafopredeter"/>
    <w:uiPriority w:val="99"/>
    <w:semiHidden/>
    <w:unhideWhenUsed/>
    <w:rsid w:val="006C47D8"/>
  </w:style>
  <w:style w:type="table" w:styleId="Tablanormal1">
    <w:name w:val="Plain Table 1"/>
    <w:basedOn w:val="Tabla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6C47D8"/>
  </w:style>
  <w:style w:type="character" w:customStyle="1" w:styleId="SaludoCar">
    <w:name w:val="Saludo Car"/>
    <w:basedOn w:val="Fuentedeprrafopredeter"/>
    <w:link w:val="Saludo"/>
    <w:uiPriority w:val="99"/>
    <w:semiHidden/>
    <w:rsid w:val="006C47D8"/>
  </w:style>
  <w:style w:type="paragraph" w:styleId="Firma">
    <w:name w:val="Signature"/>
    <w:basedOn w:val="Normal"/>
    <w:link w:val="FirmaCar"/>
    <w:uiPriority w:val="99"/>
    <w:semiHidden/>
    <w:unhideWhenUsed/>
    <w:rsid w:val="006C47D8"/>
    <w:pPr>
      <w:spacing w:after="0"/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6C47D8"/>
  </w:style>
  <w:style w:type="character" w:styleId="Textoennegrita">
    <w:name w:val="Strong"/>
    <w:basedOn w:val="Fuentedeprrafopredeter"/>
    <w:uiPriority w:val="22"/>
    <w:semiHidden/>
    <w:unhideWhenUsed/>
    <w:qFormat/>
    <w:rsid w:val="006C47D8"/>
    <w:rPr>
      <w:b/>
      <w:bCs/>
    </w:rPr>
  </w:style>
  <w:style w:type="character" w:styleId="nfasissutil">
    <w:name w:val="Subtle Emphasis"/>
    <w:basedOn w:val="Fuentedeprrafopredeter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aconefectos3D1">
    <w:name w:val="Table 3D effects 1"/>
    <w:basedOn w:val="Tabla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aprofesional">
    <w:name w:val="Table Professional"/>
    <w:basedOn w:val="Tabla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os">
    <w:name w:val="Icono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o\AppData\Roaming\Microsoft\Templates\Curr&#237;culum%20vitae%20equilibrado%20(dise&#241;o%20moderno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73E6BFBEBA341C1B1F9F294D6F64C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E80DEF-DE58-47EB-A132-E914CB77FBAF}"/>
      </w:docPartPr>
      <w:docPartBody>
        <w:p w:rsidR="00A32AC7" w:rsidRDefault="00C855A6">
          <w:pPr>
            <w:pStyle w:val="D73E6BFBEBA341C1B1F9F294D6F64C45"/>
          </w:pPr>
          <w:r>
            <w:rPr>
              <w:lang w:bidi="es-ES"/>
            </w:rPr>
            <w:t xml:space="preserve">Nombre </w:t>
          </w:r>
        </w:p>
      </w:docPartBody>
    </w:docPart>
    <w:docPart>
      <w:docPartPr>
        <w:name w:val="9B4245D835A84C618C07ADF2FC2364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0F2F95-CF8D-4982-B136-8D811F1A401D}"/>
      </w:docPartPr>
      <w:docPartBody>
        <w:p w:rsidR="00A32AC7" w:rsidRDefault="00C855A6">
          <w:pPr>
            <w:pStyle w:val="9B4245D835A84C618C07ADF2FC23641C"/>
          </w:pPr>
          <w:r>
            <w:rPr>
              <w:lang w:bidi="es-ES"/>
            </w:rPr>
            <w:t>Apellidos</w:t>
          </w:r>
        </w:p>
      </w:docPartBody>
    </w:docPart>
    <w:docPart>
      <w:docPartPr>
        <w:name w:val="1207A9C81A5349D896D08EF47CA01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44EA7-B4F2-47E3-91F3-42A4AEB29A80}"/>
      </w:docPartPr>
      <w:docPartBody>
        <w:p w:rsidR="00A32AC7" w:rsidRDefault="00C855A6">
          <w:pPr>
            <w:pStyle w:val="1207A9C81A5349D896D08EF47CA01AE6"/>
          </w:pPr>
          <w:r w:rsidRPr="009D0878">
            <w:rPr>
              <w:lang w:bidi="es-ES"/>
            </w:rPr>
            <w:t>Dirección</w:t>
          </w:r>
        </w:p>
      </w:docPartBody>
    </w:docPart>
    <w:docPart>
      <w:docPartPr>
        <w:name w:val="E158B9E7B2D8426488738B9E4D055D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979D42-318A-4ABF-ADAF-A0AE31514733}"/>
      </w:docPartPr>
      <w:docPartBody>
        <w:p w:rsidR="00A32AC7" w:rsidRDefault="00C855A6">
          <w:pPr>
            <w:pStyle w:val="E158B9E7B2D8426488738B9E4D055D13"/>
          </w:pPr>
          <w:r w:rsidRPr="009D0878">
            <w:rPr>
              <w:lang w:bidi="es-ES"/>
            </w:rPr>
            <w:t>Teléfono</w:t>
          </w:r>
        </w:p>
      </w:docPartBody>
    </w:docPart>
    <w:docPart>
      <w:docPartPr>
        <w:name w:val="9DFF8F7BE47641408B464504CA9BDA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B96D2C-D7D4-42AA-9034-00328CAC1F7E}"/>
      </w:docPartPr>
      <w:docPartBody>
        <w:p w:rsidR="00A32AC7" w:rsidRDefault="00C855A6">
          <w:pPr>
            <w:pStyle w:val="9DFF8F7BE47641408B464504CA9BDA7A"/>
          </w:pPr>
          <w:r w:rsidRPr="009D0878">
            <w:rPr>
              <w:lang w:bidi="es-ES"/>
            </w:rPr>
            <w:t>Correo electrónico</w:t>
          </w:r>
        </w:p>
      </w:docPartBody>
    </w:docPart>
    <w:docPart>
      <w:docPartPr>
        <w:name w:val="46F1465F79CD4CF3B66D7F52598195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0C51C2-0A23-4768-AF5D-0762493DE57D}"/>
      </w:docPartPr>
      <w:docPartBody>
        <w:p w:rsidR="00A32AC7" w:rsidRDefault="00C855A6">
          <w:pPr>
            <w:pStyle w:val="46F1465F79CD4CF3B66D7F5259819502"/>
          </w:pPr>
          <w:r w:rsidRPr="009D0878">
            <w:rPr>
              <w:lang w:bidi="es-ES"/>
            </w:rPr>
            <w:t>Perfil de LinkedIn</w:t>
          </w:r>
        </w:p>
      </w:docPartBody>
    </w:docPart>
    <w:docPart>
      <w:docPartPr>
        <w:name w:val="B6FB948C7D344AEC9CB7FD2697CC57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1CEAC1-C945-47F9-BF02-9183694C4EBE}"/>
      </w:docPartPr>
      <w:docPartBody>
        <w:p w:rsidR="00A32AC7" w:rsidRDefault="00C855A6">
          <w:pPr>
            <w:pStyle w:val="B6FB948C7D344AEC9CB7FD2697CC576E"/>
          </w:pPr>
          <w:r w:rsidRPr="00AD3FD8">
            <w:rPr>
              <w:lang w:bidi="es-ES"/>
            </w:rPr>
            <w:t>Experiencia</w:t>
          </w:r>
        </w:p>
      </w:docPartBody>
    </w:docPart>
    <w:docPart>
      <w:docPartPr>
        <w:name w:val="8E8AE8139B88438D9C066D5C7B6023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C5A861-0B1C-4258-8067-6CCE449B4C83}"/>
      </w:docPartPr>
      <w:docPartBody>
        <w:p w:rsidR="00A32AC7" w:rsidRDefault="00C855A6">
          <w:pPr>
            <w:pStyle w:val="8E8AE8139B88438D9C066D5C7B602384"/>
          </w:pPr>
          <w:r w:rsidRPr="0070237E">
            <w:rPr>
              <w:lang w:bidi="es-ES"/>
            </w:rPr>
            <w:t>Educación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5A6"/>
    <w:rsid w:val="003257D3"/>
    <w:rsid w:val="00A32AC7"/>
    <w:rsid w:val="00C855A6"/>
    <w:rsid w:val="00E06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73E6BFBEBA341C1B1F9F294D6F64C45">
    <w:name w:val="D73E6BFBEBA341C1B1F9F294D6F64C45"/>
  </w:style>
  <w:style w:type="paragraph" w:customStyle="1" w:styleId="9B4245D835A84C618C07ADF2FC23641C">
    <w:name w:val="9B4245D835A84C618C07ADF2FC23641C"/>
  </w:style>
  <w:style w:type="paragraph" w:customStyle="1" w:styleId="1207A9C81A5349D896D08EF47CA01AE6">
    <w:name w:val="1207A9C81A5349D896D08EF47CA01AE6"/>
  </w:style>
  <w:style w:type="paragraph" w:customStyle="1" w:styleId="E158B9E7B2D8426488738B9E4D055D13">
    <w:name w:val="E158B9E7B2D8426488738B9E4D055D13"/>
  </w:style>
  <w:style w:type="paragraph" w:customStyle="1" w:styleId="9DFF8F7BE47641408B464504CA9BDA7A">
    <w:name w:val="9DFF8F7BE47641408B464504CA9BDA7A"/>
  </w:style>
  <w:style w:type="paragraph" w:customStyle="1" w:styleId="46F1465F79CD4CF3B66D7F5259819502">
    <w:name w:val="46F1465F79CD4CF3B66D7F5259819502"/>
  </w:style>
  <w:style w:type="paragraph" w:customStyle="1" w:styleId="B6FB948C7D344AEC9CB7FD2697CC576E">
    <w:name w:val="B6FB948C7D344AEC9CB7FD2697CC576E"/>
  </w:style>
  <w:style w:type="character" w:styleId="nfasis">
    <w:name w:val="Emphasis"/>
    <w:basedOn w:val="Fuentedeprrafopredeter"/>
    <w:uiPriority w:val="20"/>
    <w:qFormat/>
    <w:rPr>
      <w:b w:val="0"/>
      <w:i w:val="0"/>
      <w:iCs/>
      <w:color w:val="595959" w:themeColor="text1" w:themeTint="A6"/>
    </w:rPr>
  </w:style>
  <w:style w:type="paragraph" w:customStyle="1" w:styleId="8E8AE8139B88438D9C066D5C7B602384">
    <w:name w:val="8E8AE8139B88438D9C066D5C7B6023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Leandro</Abstract>
  <CompanyAddress>Villegas 2551</CompanyAddress>
  <CompanyPhone>011-2245-7510</CompanyPhone>
  <CompanyFax/>
  <CompanyEmail>Leandrobocajunior3@gmail.com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1C5995F-C672-4958-A80E-669582BEC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vitae equilibrado (diseño moderno)</Template>
  <TotalTime>47</TotalTime>
  <Pages>2</Pages>
  <Words>259</Words>
  <Characters>1426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</dc:creator>
  <cp:keywords/>
  <dc:description/>
  <cp:lastModifiedBy>Pao</cp:lastModifiedBy>
  <cp:revision>4</cp:revision>
  <dcterms:created xsi:type="dcterms:W3CDTF">2024-06-27T17:39:00Z</dcterms:created>
  <dcterms:modified xsi:type="dcterms:W3CDTF">2025-06-23T00:53:00Z</dcterms:modified>
  <cp:category>Rosales</cp:category>
</cp:coreProperties>
</file>